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E5C74B9" w14:textId="09DA540E" w:rsidR="00B43BED" w:rsidRDefault="000A3921" w:rsidP="000A3921">
      <w:pPr>
        <w:pStyle w:val="Titre1"/>
        <w:rPr>
          <w:rStyle w:val="Accentuationlgre"/>
          <w:rFonts w:ascii="Lato" w:hAnsi="Lato"/>
          <w:iCs w:val="0"/>
          <w:color w:val="2F5496" w:themeColor="accent1" w:themeShade="BF"/>
        </w:rPr>
      </w:pPr>
      <w:bookmarkStart w:id="0" w:name="_Hlk206704709"/>
      <w:bookmarkEnd w:id="0"/>
      <w:r>
        <w:rPr>
          <w:rStyle w:val="Accentuationlgre"/>
          <w:rFonts w:ascii="Lato" w:hAnsi="Lato"/>
          <w:iCs w:val="0"/>
          <w:color w:val="2F5496" w:themeColor="accent1" w:themeShade="BF"/>
        </w:rPr>
        <w:t xml:space="preserve">Annexe 0 – Installation de </w:t>
      </w:r>
      <w:r w:rsidR="008B2C6B">
        <w:rPr>
          <w:rStyle w:val="Accentuationlgre"/>
          <w:rFonts w:ascii="Lato" w:hAnsi="Lato"/>
          <w:iCs w:val="0"/>
          <w:color w:val="2F5496" w:themeColor="accent1" w:themeShade="BF"/>
        </w:rPr>
        <w:t xml:space="preserve">Android Studio </w:t>
      </w:r>
      <w:r>
        <w:rPr>
          <w:rStyle w:val="Accentuationlgre"/>
          <w:rFonts w:ascii="Lato" w:hAnsi="Lato"/>
          <w:iCs w:val="0"/>
          <w:color w:val="2F5496" w:themeColor="accent1" w:themeShade="BF"/>
        </w:rPr>
        <w:t>à la maison</w:t>
      </w:r>
    </w:p>
    <w:p w14:paraId="3954BECE" w14:textId="4FB8A00A" w:rsidR="008B2C6B" w:rsidRDefault="008B2C6B" w:rsidP="008B2C6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07B44" wp14:editId="7A1A4414">
                <wp:simplePos x="0" y="0"/>
                <wp:positionH relativeFrom="column">
                  <wp:posOffset>-63500</wp:posOffset>
                </wp:positionH>
                <wp:positionV relativeFrom="paragraph">
                  <wp:posOffset>264160</wp:posOffset>
                </wp:positionV>
                <wp:extent cx="5753100" cy="2832100"/>
                <wp:effectExtent l="19050" t="19050" r="19050" b="254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8321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DFC6B" id="Rectangle à coins arrondis 3" o:spid="_x0000_s1026" style="position:absolute;margin-left:-5pt;margin-top:20.8pt;width:453pt;height:22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" filled="f" strokecolor="#1f3763 [1604]" strokeweight="2.25pt">
                <v:stroke joinstyle="miter"/>
              </v:roundrect>
            </w:pict>
          </mc:Fallback>
        </mc:AlternateContent>
      </w:r>
    </w:p>
    <w:p w14:paraId="089F9F67" w14:textId="4919B5AE" w:rsidR="000A3921" w:rsidRDefault="00F75411" w:rsidP="000A3921">
      <w:r>
        <w:tab/>
        <w:t>Suivre la démarche suivante afin d’avoir la même configuration qu’à l’école. À la maison, il est possible que vous deviez activer la virtualisation sur votre ordinateur</w:t>
      </w:r>
      <w:r w:rsidR="00766654">
        <w:t xml:space="preserve"> </w:t>
      </w:r>
      <w:proofErr w:type="gramStart"/>
      <w:r w:rsidR="00766654">
        <w:t>( à</w:t>
      </w:r>
      <w:proofErr w:type="gramEnd"/>
      <w:r w:rsidR="00766654">
        <w:t xml:space="preserve"> partir du BIOS ou de </w:t>
      </w:r>
      <w:proofErr w:type="gramStart"/>
      <w:r w:rsidR="00766654">
        <w:t>Windows )</w:t>
      </w:r>
      <w:proofErr w:type="gramEnd"/>
      <w:r w:rsidR="00766654">
        <w:t xml:space="preserve"> </w:t>
      </w:r>
      <w:r>
        <w:t>.</w:t>
      </w:r>
    </w:p>
    <w:p w14:paraId="585117A0" w14:textId="77777777" w:rsidR="006B210E" w:rsidRDefault="006B210E" w:rsidP="006B210E">
      <w:pPr>
        <w:tabs>
          <w:tab w:val="left" w:pos="1350"/>
        </w:tabs>
        <w:spacing w:after="160" w:line="259" w:lineRule="auto"/>
        <w:jc w:val="left"/>
      </w:pPr>
      <w:r>
        <w:t>Sur Windows :</w:t>
      </w:r>
    </w:p>
    <w:p w14:paraId="3A043F73" w14:textId="77777777" w:rsidR="006B210E" w:rsidRPr="006B210E" w:rsidRDefault="006B210E" w:rsidP="006B210E">
      <w:pPr>
        <w:numPr>
          <w:ilvl w:val="0"/>
          <w:numId w:val="6"/>
        </w:numPr>
        <w:spacing w:before="210" w:after="210"/>
        <w:ind w:left="1170"/>
        <w:jc w:val="left"/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</w:pP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 xml:space="preserve">Sélectionnez </w:t>
      </w:r>
      <w:proofErr w:type="gramStart"/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Démarrer ,</w:t>
      </w:r>
      <w:proofErr w:type="gramEnd"/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 xml:space="preserve"> entrez </w:t>
      </w:r>
      <w:r w:rsidRPr="006B210E">
        <w:rPr>
          <w:rFonts w:ascii="Consolas" w:eastAsia="Times New Roman" w:hAnsi="Consolas" w:cs="Segoe UI"/>
          <w:color w:val="1E1E1E"/>
          <w:sz w:val="21"/>
          <w:szCs w:val="21"/>
          <w:lang w:eastAsia="fr-CA"/>
        </w:rPr>
        <w:t>fonctionnalités Windows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, puis sélectionnez </w:t>
      </w:r>
      <w:r w:rsidRPr="006B210E">
        <w:rPr>
          <w:rFonts w:ascii="Segoe UI" w:eastAsia="Times New Roman" w:hAnsi="Segoe UI" w:cs="Segoe UI"/>
          <w:b/>
          <w:bCs/>
          <w:color w:val="1E1E1E"/>
          <w:sz w:val="21"/>
          <w:szCs w:val="21"/>
          <w:lang w:eastAsia="fr-CA"/>
        </w:rPr>
        <w:t>Activer ou désactiver les fonctionnalités Windows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 dans la liste des résultats</w:t>
      </w:r>
    </w:p>
    <w:p w14:paraId="5002EEF3" w14:textId="77777777" w:rsidR="006B210E" w:rsidRPr="006B210E" w:rsidRDefault="006B210E" w:rsidP="006B210E">
      <w:pPr>
        <w:numPr>
          <w:ilvl w:val="0"/>
          <w:numId w:val="6"/>
        </w:numPr>
        <w:spacing w:before="210" w:after="210"/>
        <w:ind w:left="1170"/>
        <w:jc w:val="left"/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</w:pPr>
      <w:r w:rsidRPr="006B210E">
        <w:rPr>
          <w:rFonts w:ascii="Segoe UI" w:eastAsia="Times New Roman" w:hAnsi="Segoe UI" w:cs="Segoe UI"/>
          <w:b/>
          <w:bCs/>
          <w:color w:val="1E1E1E"/>
          <w:sz w:val="21"/>
          <w:szCs w:val="21"/>
          <w:lang w:eastAsia="fr-CA"/>
        </w:rPr>
        <w:t> 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Dans la fenêtre </w:t>
      </w:r>
      <w:r w:rsidRPr="006B210E">
        <w:rPr>
          <w:rFonts w:ascii="Segoe UI" w:eastAsia="Times New Roman" w:hAnsi="Segoe UI" w:cs="Segoe UI"/>
          <w:b/>
          <w:bCs/>
          <w:color w:val="1E1E1E"/>
          <w:sz w:val="21"/>
          <w:szCs w:val="21"/>
          <w:lang w:eastAsia="fr-CA"/>
        </w:rPr>
        <w:t>Fonctionnalités 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Windows qui vient de s’ouvrir, recherchez </w:t>
      </w:r>
      <w:r w:rsidRPr="006B210E">
        <w:rPr>
          <w:rFonts w:ascii="Segoe UI" w:eastAsia="Times New Roman" w:hAnsi="Segoe UI" w:cs="Segoe UI"/>
          <w:b/>
          <w:bCs/>
          <w:color w:val="1E1E1E"/>
          <w:sz w:val="21"/>
          <w:szCs w:val="21"/>
          <w:lang w:eastAsia="fr-CA"/>
        </w:rPr>
        <w:t>Plateforme de machine virtuelle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 et sélectionnez-la.</w:t>
      </w:r>
    </w:p>
    <w:p w14:paraId="1B95C7C2" w14:textId="77777777" w:rsidR="006B210E" w:rsidRPr="006B210E" w:rsidRDefault="006B210E" w:rsidP="006B210E">
      <w:pPr>
        <w:numPr>
          <w:ilvl w:val="0"/>
          <w:numId w:val="6"/>
        </w:numPr>
        <w:spacing w:before="210" w:after="210"/>
        <w:ind w:left="1170"/>
        <w:jc w:val="left"/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</w:pP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Sélectionnez </w:t>
      </w:r>
      <w:r w:rsidRPr="006B210E">
        <w:rPr>
          <w:rFonts w:ascii="Segoe UI" w:eastAsia="Times New Roman" w:hAnsi="Segoe UI" w:cs="Segoe UI"/>
          <w:b/>
          <w:bCs/>
          <w:color w:val="1E1E1E"/>
          <w:sz w:val="21"/>
          <w:szCs w:val="21"/>
          <w:lang w:eastAsia="fr-CA"/>
        </w:rPr>
        <w:t>OK</w:t>
      </w:r>
      <w:r w:rsidRPr="006B210E">
        <w:rPr>
          <w:rFonts w:ascii="Segoe UI" w:eastAsia="Times New Roman" w:hAnsi="Segoe UI" w:cs="Segoe UI"/>
          <w:color w:val="1E1E1E"/>
          <w:sz w:val="21"/>
          <w:szCs w:val="21"/>
          <w:lang w:eastAsia="fr-CA"/>
        </w:rPr>
        <w:t>. Vous devrez peut-être redémarrer votre PC</w:t>
      </w:r>
    </w:p>
    <w:p w14:paraId="281DC113" w14:textId="77777777" w:rsidR="006B210E" w:rsidRDefault="006B210E" w:rsidP="000A3921"/>
    <w:p w14:paraId="38D50CB3" w14:textId="77777777" w:rsidR="006B210E" w:rsidRDefault="006B210E" w:rsidP="000A3921"/>
    <w:p w14:paraId="361762CB" w14:textId="77777777" w:rsidR="006B210E" w:rsidRDefault="006B210E" w:rsidP="000A3921"/>
    <w:p w14:paraId="08BCF51B" w14:textId="77777777" w:rsidR="004F53E7" w:rsidRDefault="004F53E7" w:rsidP="000A3921"/>
    <w:p w14:paraId="4FDC8720" w14:textId="77777777" w:rsidR="004F53E7" w:rsidRDefault="004F53E7" w:rsidP="004F53E7">
      <w:pPr>
        <w:tabs>
          <w:tab w:val="left" w:pos="1350"/>
        </w:tabs>
        <w:spacing w:after="160" w:line="259" w:lineRule="auto"/>
        <w:jc w:val="left"/>
      </w:pPr>
      <w:r>
        <w:t>*** Fermer / désactiver Hyper V s’il est en fonction sur votre ordinateur</w:t>
      </w:r>
    </w:p>
    <w:p w14:paraId="6E099E22" w14:textId="77777777" w:rsidR="006B210E" w:rsidRDefault="006B210E" w:rsidP="004F53E7">
      <w:pPr>
        <w:tabs>
          <w:tab w:val="left" w:pos="1350"/>
        </w:tabs>
        <w:spacing w:after="160" w:line="259" w:lineRule="auto"/>
        <w:jc w:val="left"/>
      </w:pPr>
    </w:p>
    <w:p w14:paraId="145D06DA" w14:textId="77777777" w:rsidR="004F53E7" w:rsidRDefault="004F53E7" w:rsidP="000A3921"/>
    <w:p w14:paraId="28A72C1D" w14:textId="77777777" w:rsidR="00766654" w:rsidRDefault="00766654" w:rsidP="00766654">
      <w:pPr>
        <w:pStyle w:val="Paragraphedeliste"/>
      </w:pPr>
    </w:p>
    <w:p w14:paraId="5F97BA75" w14:textId="19D7E6B9" w:rsidR="000A3921" w:rsidRDefault="000A3921" w:rsidP="000A3921">
      <w:pPr>
        <w:pStyle w:val="Paragraphedeliste"/>
        <w:numPr>
          <w:ilvl w:val="0"/>
          <w:numId w:val="1"/>
        </w:numPr>
      </w:pPr>
      <w:r>
        <w:t xml:space="preserve">Aller sur le site </w:t>
      </w:r>
      <w:r w:rsidR="00671609">
        <w:t>des archives de téléchargement d’</w:t>
      </w:r>
      <w:r w:rsidR="00532433">
        <w:t xml:space="preserve">Android </w:t>
      </w:r>
      <w:proofErr w:type="spellStart"/>
      <w:r w:rsidR="00532433">
        <w:t>Developers</w:t>
      </w:r>
      <w:proofErr w:type="spellEnd"/>
      <w:r>
        <w:t xml:space="preserve"> ( </w:t>
      </w:r>
      <w:hyperlink r:id="rId7" w:history="1">
        <w:r w:rsidR="00532433" w:rsidRPr="00A95AA9">
          <w:rPr>
            <w:rStyle w:val="Lienhypertexte"/>
          </w:rPr>
          <w:t>https://developer.android.com/studio/archive?hl=fr</w:t>
        </w:r>
      </w:hyperlink>
      <w:r w:rsidR="00532433">
        <w:t xml:space="preserve"> )</w:t>
      </w:r>
      <w:r w:rsidR="00671609">
        <w:t xml:space="preserve">, </w:t>
      </w:r>
      <w:r w:rsidR="00532433">
        <w:t xml:space="preserve"> </w:t>
      </w:r>
      <w:r w:rsidR="00671609" w:rsidRPr="00671609">
        <w:rPr>
          <w:b/>
          <w:bCs/>
        </w:rPr>
        <w:t>cliquez sur « Switch to English »</w:t>
      </w:r>
      <w:r w:rsidR="00671609">
        <w:t xml:space="preserve"> et </w:t>
      </w:r>
      <w:r w:rsidR="00532433">
        <w:t xml:space="preserve">acceptez les conditions relatives à son utilisation </w:t>
      </w:r>
      <w:r w:rsidR="00671609">
        <w:t xml:space="preserve"> </w:t>
      </w:r>
    </w:p>
    <w:p w14:paraId="0187D955" w14:textId="3E0B9402" w:rsidR="000A3921" w:rsidRDefault="000A3921" w:rsidP="000A3921">
      <w:pPr>
        <w:pStyle w:val="Paragraphedeliste"/>
        <w:rPr>
          <w:noProof/>
          <w:lang w:eastAsia="fr-CA"/>
        </w:rPr>
      </w:pPr>
    </w:p>
    <w:p w14:paraId="0F1FAE6C" w14:textId="09BD6394" w:rsidR="00532433" w:rsidRDefault="00532433" w:rsidP="000A3921">
      <w:pPr>
        <w:pStyle w:val="Paragraphedeliste"/>
      </w:pPr>
    </w:p>
    <w:p w14:paraId="631D7CAD" w14:textId="5E0585FA" w:rsidR="000A3921" w:rsidRDefault="000A3921" w:rsidP="000A3921">
      <w:pPr>
        <w:pStyle w:val="Paragraphedeliste"/>
      </w:pPr>
    </w:p>
    <w:p w14:paraId="653A5EE4" w14:textId="77777777" w:rsidR="005651CF" w:rsidRDefault="005651CF" w:rsidP="000A3921">
      <w:pPr>
        <w:pStyle w:val="Paragraphedeliste"/>
      </w:pPr>
    </w:p>
    <w:p w14:paraId="14F1B0A6" w14:textId="1A42A4EA" w:rsidR="000A3921" w:rsidRDefault="00532433" w:rsidP="000A3921">
      <w:pPr>
        <w:pStyle w:val="Paragraphedeliste"/>
        <w:numPr>
          <w:ilvl w:val="0"/>
          <w:numId w:val="1"/>
        </w:numPr>
      </w:pPr>
      <w:r>
        <w:t xml:space="preserve">Développez la version Android Studio </w:t>
      </w:r>
      <w:r w:rsidR="005651CF">
        <w:t>Panda 1</w:t>
      </w:r>
      <w:r>
        <w:t xml:space="preserve"> 202</w:t>
      </w:r>
      <w:r w:rsidR="005651CF">
        <w:t>5</w:t>
      </w:r>
      <w:r>
        <w:t>.</w:t>
      </w:r>
      <w:r w:rsidR="00671609">
        <w:t>3</w:t>
      </w:r>
      <w:r>
        <w:t>.</w:t>
      </w:r>
      <w:r w:rsidR="001830D1">
        <w:t>1</w:t>
      </w:r>
      <w:r w:rsidR="006D5DC4">
        <w:t xml:space="preserve"> Patch </w:t>
      </w:r>
      <w:r w:rsidR="005651CF">
        <w:t>1</w:t>
      </w:r>
    </w:p>
    <w:p w14:paraId="7A2A1F7F" w14:textId="4D0E2C4E" w:rsidR="000A3921" w:rsidRDefault="005651CF" w:rsidP="000A3921">
      <w:pPr>
        <w:pStyle w:val="Paragraphedeliste"/>
      </w:pPr>
      <w:r w:rsidRPr="005651CF">
        <w:rPr>
          <w:noProof/>
        </w:rPr>
        <w:lastRenderedPageBreak/>
        <w:drawing>
          <wp:inline distT="0" distB="0" distL="0" distR="0" wp14:anchorId="33C67FBB" wp14:editId="63F07E73">
            <wp:extent cx="5486400" cy="2762250"/>
            <wp:effectExtent l="0" t="0" r="0" b="0"/>
            <wp:docPr id="1436944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0C6" w14:textId="41A1CB94" w:rsidR="00532433" w:rsidRDefault="00532433" w:rsidP="000A3921">
      <w:pPr>
        <w:pStyle w:val="Paragraphedeliste"/>
      </w:pPr>
    </w:p>
    <w:p w14:paraId="58670271" w14:textId="51A31FA5" w:rsidR="000A3921" w:rsidRDefault="000A3921" w:rsidP="000A3921">
      <w:pPr>
        <w:pStyle w:val="Paragraphedeliste"/>
      </w:pPr>
    </w:p>
    <w:p w14:paraId="52845CEA" w14:textId="13AEB43D" w:rsidR="000A3921" w:rsidRDefault="000A3921" w:rsidP="000A3921">
      <w:pPr>
        <w:pStyle w:val="Paragraphedeliste"/>
      </w:pPr>
    </w:p>
    <w:p w14:paraId="4FE20665" w14:textId="2D1C3E03" w:rsidR="000A3921" w:rsidRDefault="000A3921" w:rsidP="000A3921">
      <w:pPr>
        <w:pStyle w:val="Paragraphedeliste"/>
      </w:pPr>
    </w:p>
    <w:p w14:paraId="2F83D374" w14:textId="7A01E889" w:rsidR="000A3921" w:rsidRDefault="000A3921" w:rsidP="000A3921">
      <w:pPr>
        <w:pStyle w:val="Paragraphedeliste"/>
      </w:pPr>
    </w:p>
    <w:p w14:paraId="3B272980" w14:textId="17D7AD19" w:rsidR="001516AA" w:rsidRDefault="006222D1" w:rsidP="008C484E">
      <w:pPr>
        <w:ind w:left="708"/>
      </w:pPr>
      <w:r>
        <w:t>Choisissez le fichier .zip correspondant à Windows 64 bits</w:t>
      </w:r>
      <w:r w:rsidR="001830D1">
        <w:t>, si c’est votre système d’exploitation</w:t>
      </w:r>
      <w:r>
        <w:t>. Dézippez</w:t>
      </w:r>
      <w:r w:rsidR="008C484E">
        <w:t xml:space="preserve">. </w:t>
      </w:r>
      <w:r w:rsidR="008C484E" w:rsidRPr="003024E3">
        <w:rPr>
          <w:b/>
          <w:bCs/>
        </w:rPr>
        <w:t>Assurez-vous que le chemin vers le dossier ne contienne pas d’accents ou d’espaces</w:t>
      </w:r>
    </w:p>
    <w:p w14:paraId="639E46E8" w14:textId="76F9E24B" w:rsidR="00FE6E63" w:rsidRDefault="00EC2D8F" w:rsidP="00EC2D8F">
      <w:pPr>
        <w:pStyle w:val="Paragraphedeliste"/>
        <w:numPr>
          <w:ilvl w:val="0"/>
          <w:numId w:val="1"/>
        </w:numPr>
      </w:pPr>
      <w:r>
        <w:t xml:space="preserve">Utilisez le fichier studio64 présent dans le dossier </w:t>
      </w:r>
      <w:proofErr w:type="spellStart"/>
      <w:r>
        <w:t>android</w:t>
      </w:r>
      <w:proofErr w:type="spellEnd"/>
      <w:r>
        <w:t xml:space="preserve">-studio/bin pour démarrer </w:t>
      </w:r>
      <w:proofErr w:type="spellStart"/>
      <w:r>
        <w:t>AndroidStudio</w:t>
      </w:r>
      <w:proofErr w:type="spellEnd"/>
      <w:r>
        <w:t>. De nouveaux fichiers s’installeront, vous pouvez choisir l’installation normale plutôt que « custom »</w:t>
      </w:r>
    </w:p>
    <w:p w14:paraId="71082F7F" w14:textId="4B192059" w:rsidR="00EC2D8F" w:rsidRDefault="001830D1" w:rsidP="000A3921">
      <w:pPr>
        <w:pStyle w:val="Paragraphedeliste"/>
      </w:pPr>
      <w:r>
        <w:rPr>
          <w:noProof/>
        </w:rPr>
        <w:lastRenderedPageBreak/>
        <w:drawing>
          <wp:inline distT="0" distB="0" distL="0" distR="0" wp14:anchorId="1DFAD173" wp14:editId="71FB1476">
            <wp:extent cx="5486400" cy="4137025"/>
            <wp:effectExtent l="0" t="0" r="0" b="0"/>
            <wp:docPr id="1033995355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5355" name="Image 1" descr="Une image contenant texte, capture d’écran, logiciel, Système d’exploitati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AF87" w14:textId="77777777" w:rsidR="00EC2D8F" w:rsidRDefault="00EC2D8F" w:rsidP="000A3921">
      <w:pPr>
        <w:pStyle w:val="Paragraphedeliste"/>
      </w:pPr>
    </w:p>
    <w:p w14:paraId="62DC52FA" w14:textId="27FC251A" w:rsidR="00D842BF" w:rsidRDefault="001830D1" w:rsidP="000A3921">
      <w:pPr>
        <w:pStyle w:val="Paragraphedeliste"/>
      </w:pPr>
      <w:r>
        <w:rPr>
          <w:noProof/>
        </w:rPr>
        <w:lastRenderedPageBreak/>
        <w:drawing>
          <wp:inline distT="0" distB="0" distL="0" distR="0" wp14:anchorId="0F282E0A" wp14:editId="2AAADE40">
            <wp:extent cx="5486400" cy="4483100"/>
            <wp:effectExtent l="0" t="0" r="0" b="0"/>
            <wp:docPr id="76587236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2360" name="Image 1" descr="Une image contenant texte, capture d’écran, logiciel, Logiciel multimédia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4DBF" w14:textId="5EBA2017" w:rsidR="00D842BF" w:rsidRDefault="00D842BF" w:rsidP="00D842BF"/>
    <w:p w14:paraId="256DEE5F" w14:textId="055E6817" w:rsidR="00F75411" w:rsidRDefault="00F75411" w:rsidP="00D842BF"/>
    <w:p w14:paraId="11CBE8F7" w14:textId="09249760" w:rsidR="00F75411" w:rsidRDefault="00F75411" w:rsidP="00F75411">
      <w:pPr>
        <w:pStyle w:val="Titre2"/>
      </w:pPr>
      <w:r>
        <w:t>Configuration du SDK pour avoir le même SDK de l’école</w:t>
      </w:r>
    </w:p>
    <w:p w14:paraId="5BCFFA7E" w14:textId="54C98B97" w:rsidR="00F75411" w:rsidRDefault="00F75411" w:rsidP="00D842BF"/>
    <w:p w14:paraId="52FCF533" w14:textId="76CDBC0A" w:rsidR="00F75411" w:rsidRDefault="00F75411" w:rsidP="00D842BF">
      <w:r w:rsidRPr="00F75411">
        <w:t xml:space="preserve">SDK : Software </w:t>
      </w:r>
      <w:proofErr w:type="spellStart"/>
      <w:r w:rsidRPr="00F75411">
        <w:t>Development</w:t>
      </w:r>
      <w:proofErr w:type="spellEnd"/>
      <w:r w:rsidRPr="00F75411">
        <w:t xml:space="preserve"> Kit, l’ensemble des composants et de</w:t>
      </w:r>
      <w:r>
        <w:t>s comportements pour Android dans ce cas-ci</w:t>
      </w:r>
    </w:p>
    <w:p w14:paraId="4DB3C1A5" w14:textId="0418B415" w:rsidR="00F75411" w:rsidRDefault="00F75411" w:rsidP="00D842BF"/>
    <w:p w14:paraId="42C134A3" w14:textId="0B6E9D25" w:rsidR="00F75411" w:rsidRDefault="00F75411" w:rsidP="00F75411">
      <w:pPr>
        <w:jc w:val="center"/>
      </w:pPr>
    </w:p>
    <w:p w14:paraId="4A4F36D9" w14:textId="7BC4AAFC" w:rsidR="00F75411" w:rsidRDefault="00F75411" w:rsidP="00F75411">
      <w:pPr>
        <w:jc w:val="center"/>
      </w:pPr>
    </w:p>
    <w:p w14:paraId="21C2A49C" w14:textId="608D6E23" w:rsidR="00F75411" w:rsidRDefault="00F75411" w:rsidP="00EC2D8F">
      <w:pPr>
        <w:pStyle w:val="Paragraphedeliste"/>
        <w:numPr>
          <w:ilvl w:val="0"/>
          <w:numId w:val="5"/>
        </w:numPr>
      </w:pPr>
      <w:r>
        <w:t xml:space="preserve">Pour accéder aux configurations du SDK, faire </w:t>
      </w:r>
      <w:r w:rsidR="00EC2D8F">
        <w:t>More Actions</w:t>
      </w:r>
      <w:r>
        <w:t xml:space="preserve"> et choisir SDK Manager</w:t>
      </w:r>
    </w:p>
    <w:p w14:paraId="0D315B1E" w14:textId="73E1076D" w:rsidR="00F75411" w:rsidRDefault="00661A6C" w:rsidP="00EC2D8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3890FA" wp14:editId="02E06671">
                <wp:simplePos x="0" y="0"/>
                <wp:positionH relativeFrom="column">
                  <wp:posOffset>3265170</wp:posOffset>
                </wp:positionH>
                <wp:positionV relativeFrom="paragraph">
                  <wp:posOffset>3103245</wp:posOffset>
                </wp:positionV>
                <wp:extent cx="243840" cy="403860"/>
                <wp:effectExtent l="19050" t="38100" r="41910" b="15240"/>
                <wp:wrapNone/>
                <wp:docPr id="1112095312" name="Connecteur droit avec flèche 1112095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40386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DC26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12095312" o:spid="_x0000_s1026" type="#_x0000_t32" style="position:absolute;margin-left:257.1pt;margin-top:244.35pt;width:19.2pt;height:31.8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" strokecolor="#4472c4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5EB86" wp14:editId="311528C4">
                <wp:simplePos x="0" y="0"/>
                <wp:positionH relativeFrom="column">
                  <wp:posOffset>2856230</wp:posOffset>
                </wp:positionH>
                <wp:positionV relativeFrom="paragraph">
                  <wp:posOffset>2360295</wp:posOffset>
                </wp:positionV>
                <wp:extent cx="243840" cy="403860"/>
                <wp:effectExtent l="19050" t="38100" r="41910" b="1524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40386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8E80E" id="Connecteur droit avec flèche 17" o:spid="_x0000_s1026" type="#_x0000_t32" style="position:absolute;margin-left:224.9pt;margin-top:185.85pt;width:19.2pt;height:31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202D6A62" wp14:editId="33B7B2C1">
            <wp:extent cx="4885909" cy="3474720"/>
            <wp:effectExtent l="0" t="0" r="0" b="0"/>
            <wp:docPr id="61306999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9991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1"/>
                    <a:srcRect l="24862" t="11359" r="24166" b="24198"/>
                    <a:stretch/>
                  </pic:blipFill>
                  <pic:spPr bwMode="auto">
                    <a:xfrm>
                      <a:off x="0" y="0"/>
                      <a:ext cx="4889079" cy="347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BE847" w14:textId="77777777" w:rsidR="00F75411" w:rsidRDefault="00F75411" w:rsidP="00F75411">
      <w:pPr>
        <w:jc w:val="center"/>
      </w:pPr>
    </w:p>
    <w:p w14:paraId="409BDDA3" w14:textId="38A08D90" w:rsidR="00F75411" w:rsidRDefault="00F75411" w:rsidP="00D842BF">
      <w:pPr>
        <w:rPr>
          <w:noProof/>
        </w:rPr>
      </w:pPr>
    </w:p>
    <w:p w14:paraId="6A07F642" w14:textId="1473A995" w:rsidR="00F75411" w:rsidRDefault="00F75411" w:rsidP="00F75411">
      <w:pPr>
        <w:rPr>
          <w:noProof/>
        </w:rPr>
      </w:pPr>
    </w:p>
    <w:p w14:paraId="3D51F935" w14:textId="03269705" w:rsidR="00F75411" w:rsidRDefault="003F78EC" w:rsidP="00F75411">
      <w:r>
        <w:t>Vous</w:t>
      </w:r>
      <w:r w:rsidR="00F75411">
        <w:t xml:space="preserve"> arrive</w:t>
      </w:r>
      <w:r>
        <w:t>z</w:t>
      </w:r>
      <w:r w:rsidR="00F75411">
        <w:t xml:space="preserve"> à la fenêtre du SDK Manager dans Android Studio :</w:t>
      </w:r>
    </w:p>
    <w:p w14:paraId="343D71B3" w14:textId="26563319" w:rsidR="00F75411" w:rsidRDefault="00F75411" w:rsidP="00F75411">
      <w:pPr>
        <w:rPr>
          <w:noProof/>
          <w:lang w:eastAsia="fr-CA"/>
        </w:rPr>
      </w:pPr>
      <w:r>
        <w:t xml:space="preserve"> </w:t>
      </w:r>
    </w:p>
    <w:p w14:paraId="4BB59188" w14:textId="6BE7FA14" w:rsidR="00F75411" w:rsidRDefault="00F75411" w:rsidP="00EC2D8F">
      <w:pPr>
        <w:pStyle w:val="Paragraphedeliste"/>
        <w:numPr>
          <w:ilvl w:val="0"/>
          <w:numId w:val="5"/>
        </w:numPr>
        <w:tabs>
          <w:tab w:val="left" w:pos="1284"/>
        </w:tabs>
      </w:pPr>
      <w:r>
        <w:t xml:space="preserve">Choisir l’onglet SDK Platforms et crocheter l’option « Show Package Details » </w:t>
      </w:r>
    </w:p>
    <w:p w14:paraId="3C1FC3FE" w14:textId="77777777" w:rsidR="00EC2D8F" w:rsidRDefault="00EC2D8F" w:rsidP="00EC2D8F">
      <w:pPr>
        <w:tabs>
          <w:tab w:val="left" w:pos="1284"/>
        </w:tabs>
      </w:pPr>
    </w:p>
    <w:p w14:paraId="2E7D83BC" w14:textId="7A7C3DF4" w:rsidR="00EC2D8F" w:rsidRDefault="00EC2D8F" w:rsidP="00EC2D8F">
      <w:pPr>
        <w:tabs>
          <w:tab w:val="left" w:pos="1284"/>
        </w:tabs>
      </w:pPr>
    </w:p>
    <w:p w14:paraId="59AAED1C" w14:textId="2D0A8EF4" w:rsidR="00F75411" w:rsidRDefault="00F75411" w:rsidP="00F75411">
      <w:pPr>
        <w:tabs>
          <w:tab w:val="left" w:pos="1284"/>
        </w:tabs>
      </w:pPr>
      <w:r>
        <w:t>Reproduisez les crochets présents et enlevez si vous avez des crochets qui ne sont pas là dans la capture d’écran ci-haut.</w:t>
      </w:r>
    </w:p>
    <w:p w14:paraId="22212009" w14:textId="42626A16" w:rsidR="00EC401F" w:rsidRDefault="00EC401F" w:rsidP="00F75411">
      <w:pPr>
        <w:tabs>
          <w:tab w:val="left" w:pos="1284"/>
        </w:tabs>
      </w:pPr>
      <w:r>
        <w:lastRenderedPageBreak/>
        <w:t xml:space="preserve"> </w:t>
      </w:r>
      <w:r w:rsidR="0024210B" w:rsidRPr="00295F42">
        <w:rPr>
          <w:noProof/>
        </w:rPr>
        <w:drawing>
          <wp:inline distT="0" distB="0" distL="0" distR="0" wp14:anchorId="548C9865" wp14:editId="74EA7490">
            <wp:extent cx="5486400" cy="3696335"/>
            <wp:effectExtent l="0" t="0" r="0" b="0"/>
            <wp:docPr id="1065527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9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32A" w14:textId="0E6673FF" w:rsidR="00F75411" w:rsidRDefault="00F75411" w:rsidP="00F75411">
      <w:pPr>
        <w:tabs>
          <w:tab w:val="left" w:pos="1284"/>
        </w:tabs>
      </w:pPr>
    </w:p>
    <w:p w14:paraId="0DE5B22B" w14:textId="24EF5969" w:rsidR="00F75411" w:rsidRDefault="00F75411" w:rsidP="00F75411">
      <w:pPr>
        <w:tabs>
          <w:tab w:val="left" w:pos="1284"/>
        </w:tabs>
      </w:pPr>
      <w:r>
        <w:t>On continue…</w:t>
      </w:r>
    </w:p>
    <w:p w14:paraId="22905E78" w14:textId="60E5CC02" w:rsidR="00EC401F" w:rsidRDefault="0024210B" w:rsidP="00F75411">
      <w:pPr>
        <w:tabs>
          <w:tab w:val="left" w:pos="1284"/>
        </w:tabs>
      </w:pPr>
      <w:r w:rsidRPr="00295F42">
        <w:rPr>
          <w:noProof/>
        </w:rPr>
        <w:drawing>
          <wp:inline distT="0" distB="0" distL="0" distR="0" wp14:anchorId="6AD05B5D" wp14:editId="523A8BB8">
            <wp:extent cx="5486400" cy="3381375"/>
            <wp:effectExtent l="0" t="0" r="0" b="9525"/>
            <wp:docPr id="463810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0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1CC" w14:textId="04B5F91C" w:rsidR="00EC401F" w:rsidRDefault="00EC401F" w:rsidP="00F75411">
      <w:pPr>
        <w:tabs>
          <w:tab w:val="left" w:pos="1284"/>
        </w:tabs>
        <w:rPr>
          <w:noProof/>
        </w:rPr>
      </w:pPr>
    </w:p>
    <w:p w14:paraId="515EFE16" w14:textId="08EA7705" w:rsidR="00EC401F" w:rsidRDefault="0024210B" w:rsidP="00EC401F">
      <w:pPr>
        <w:rPr>
          <w:noProof/>
        </w:rPr>
      </w:pPr>
      <w:r w:rsidRPr="00E74BCD">
        <w:rPr>
          <w:noProof/>
        </w:rPr>
        <w:drawing>
          <wp:inline distT="0" distB="0" distL="0" distR="0" wp14:anchorId="25E4B137" wp14:editId="5687EECE">
            <wp:extent cx="5486400" cy="4063365"/>
            <wp:effectExtent l="0" t="0" r="0" b="0"/>
            <wp:docPr id="1529596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6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C72" w14:textId="2AAABED2" w:rsidR="00EC401F" w:rsidRDefault="0024210B" w:rsidP="00EC401F">
      <w:pPr>
        <w:rPr>
          <w:noProof/>
        </w:rPr>
      </w:pPr>
      <w:r w:rsidRPr="00295F42">
        <w:rPr>
          <w:noProof/>
        </w:rPr>
        <w:drawing>
          <wp:inline distT="0" distB="0" distL="0" distR="0" wp14:anchorId="73675893" wp14:editId="450861D6">
            <wp:extent cx="5486400" cy="3607435"/>
            <wp:effectExtent l="0" t="0" r="0" b="0"/>
            <wp:docPr id="824295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5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397D" w14:textId="38ABBF62" w:rsidR="00661A6C" w:rsidRDefault="0024210B" w:rsidP="00EC401F">
      <w:pPr>
        <w:rPr>
          <w:noProof/>
        </w:rPr>
      </w:pPr>
      <w:r w:rsidRPr="00295F42">
        <w:rPr>
          <w:noProof/>
        </w:rPr>
        <w:lastRenderedPageBreak/>
        <w:drawing>
          <wp:inline distT="0" distB="0" distL="0" distR="0" wp14:anchorId="2FD9EA58" wp14:editId="5048FF6D">
            <wp:extent cx="5486400" cy="3549015"/>
            <wp:effectExtent l="0" t="0" r="0" b="0"/>
            <wp:docPr id="2058214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5DF4" w14:textId="0A47DFC3" w:rsidR="00EC401F" w:rsidRDefault="00EC401F" w:rsidP="00EC401F">
      <w:pPr>
        <w:pStyle w:val="Paragraphedeliste"/>
        <w:numPr>
          <w:ilvl w:val="0"/>
          <w:numId w:val="5"/>
        </w:numPr>
      </w:pPr>
      <w:r>
        <w:t>Faites la même chose avec l’onglet SDK Tools :</w:t>
      </w:r>
    </w:p>
    <w:p w14:paraId="35500964" w14:textId="3BDC4044" w:rsidR="00EC401F" w:rsidRDefault="0024210B" w:rsidP="00EC401F">
      <w:r w:rsidRPr="00E17D96">
        <w:rPr>
          <w:noProof/>
        </w:rPr>
        <w:drawing>
          <wp:inline distT="0" distB="0" distL="0" distR="0" wp14:anchorId="0B9A3C02" wp14:editId="16084F0C">
            <wp:extent cx="5486400" cy="3876675"/>
            <wp:effectExtent l="0" t="0" r="0" b="9525"/>
            <wp:docPr id="33184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A9F" w14:textId="77777777" w:rsidR="0024210B" w:rsidRDefault="0024210B" w:rsidP="00EC401F"/>
    <w:p w14:paraId="3F76E0AA" w14:textId="2DABD45F" w:rsidR="00EC401F" w:rsidRPr="00EC401F" w:rsidRDefault="0024210B" w:rsidP="00EC401F">
      <w:pPr>
        <w:jc w:val="center"/>
      </w:pPr>
      <w:r w:rsidRPr="00E17D96">
        <w:rPr>
          <w:noProof/>
        </w:rPr>
        <w:lastRenderedPageBreak/>
        <w:drawing>
          <wp:inline distT="0" distB="0" distL="0" distR="0" wp14:anchorId="33FF1A0D" wp14:editId="7C385F6F">
            <wp:extent cx="5486400" cy="3865880"/>
            <wp:effectExtent l="0" t="0" r="0" b="1270"/>
            <wp:docPr id="1623180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80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DEC6" w14:textId="68E819B2" w:rsidR="00F75411" w:rsidRDefault="0024210B" w:rsidP="00F75411">
      <w:pPr>
        <w:tabs>
          <w:tab w:val="left" w:pos="1284"/>
        </w:tabs>
      </w:pPr>
      <w:r w:rsidRPr="00E17D96">
        <w:rPr>
          <w:noProof/>
        </w:rPr>
        <w:drawing>
          <wp:inline distT="0" distB="0" distL="0" distR="0" wp14:anchorId="2B2EA8D8" wp14:editId="7B09E613">
            <wp:extent cx="5486400" cy="3877945"/>
            <wp:effectExtent l="0" t="0" r="0" b="8255"/>
            <wp:docPr id="1068717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17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9436" w14:textId="0EBA935C" w:rsidR="0024210B" w:rsidRPr="00F75411" w:rsidRDefault="0024210B" w:rsidP="00F75411">
      <w:pPr>
        <w:tabs>
          <w:tab w:val="left" w:pos="1284"/>
        </w:tabs>
      </w:pPr>
      <w:r w:rsidRPr="00E17D96">
        <w:rPr>
          <w:noProof/>
        </w:rPr>
        <w:lastRenderedPageBreak/>
        <w:drawing>
          <wp:inline distT="0" distB="0" distL="0" distR="0" wp14:anchorId="26B3DA9C" wp14:editId="0613A3B2">
            <wp:extent cx="5486400" cy="4718050"/>
            <wp:effectExtent l="0" t="0" r="0" b="6350"/>
            <wp:docPr id="1545705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5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549" w14:textId="7983F600" w:rsidR="00F75411" w:rsidRDefault="00F75411" w:rsidP="00F75411"/>
    <w:p w14:paraId="2A983D91" w14:textId="599D030F" w:rsidR="00661A6C" w:rsidRDefault="0024210B" w:rsidP="00F75411">
      <w:r w:rsidRPr="00E17D96">
        <w:rPr>
          <w:noProof/>
        </w:rPr>
        <w:lastRenderedPageBreak/>
        <w:drawing>
          <wp:inline distT="0" distB="0" distL="0" distR="0" wp14:anchorId="778B414B" wp14:editId="72FE439F">
            <wp:extent cx="5486400" cy="4288155"/>
            <wp:effectExtent l="0" t="0" r="0" b="0"/>
            <wp:docPr id="1258443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3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9F26" w14:textId="568160AD" w:rsidR="00661A6C" w:rsidRDefault="00661A6C" w:rsidP="00F75411"/>
    <w:p w14:paraId="56669938" w14:textId="3C669E4C" w:rsidR="00F75411" w:rsidRDefault="00F75411" w:rsidP="00F75411"/>
    <w:p w14:paraId="4308BB1B" w14:textId="77777777" w:rsidR="00661A6C" w:rsidRDefault="00661A6C" w:rsidP="00F75411"/>
    <w:p w14:paraId="0C78673D" w14:textId="47D38E18" w:rsidR="00661A6C" w:rsidRDefault="00661A6C" w:rsidP="00F75411"/>
    <w:p w14:paraId="3910E22B" w14:textId="19FF094F" w:rsidR="00F75411" w:rsidRDefault="00F75411" w:rsidP="00F75411"/>
    <w:p w14:paraId="57C169E1" w14:textId="52E58EEF" w:rsidR="00F75411" w:rsidRDefault="009C2800" w:rsidP="00F75411">
      <w:r>
        <w:t>Faire OK pour installer / désinstaller les librairies</w:t>
      </w:r>
      <w:r w:rsidR="0024210B">
        <w:t xml:space="preserve"> </w:t>
      </w:r>
      <w:proofErr w:type="gramStart"/>
      <w:r w:rsidR="0024210B">
        <w:t>( long</w:t>
      </w:r>
      <w:proofErr w:type="gramEnd"/>
      <w:r w:rsidR="0024210B">
        <w:t xml:space="preserve"> téléchargement </w:t>
      </w:r>
      <w:proofErr w:type="gramStart"/>
      <w:r w:rsidR="0024210B">
        <w:t>s’ensuit )</w:t>
      </w:r>
      <w:proofErr w:type="gramEnd"/>
    </w:p>
    <w:p w14:paraId="4A2B1460" w14:textId="71B991A5" w:rsidR="009C24BE" w:rsidRPr="009C24BE" w:rsidRDefault="009C24BE" w:rsidP="009C24BE">
      <w:r>
        <w:rPr>
          <w:noProof/>
          <w14:ligatures w14:val="standardContextual"/>
        </w:rPr>
        <w:lastRenderedPageBreak/>
        <w:drawing>
          <wp:inline distT="0" distB="0" distL="0" distR="0" wp14:anchorId="771560EC" wp14:editId="0A3432DA">
            <wp:extent cx="3286125" cy="2372552"/>
            <wp:effectExtent l="0" t="0" r="0" b="8890"/>
            <wp:docPr id="657333104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3104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7113" cy="23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C9E9" w14:textId="5E5C6A75" w:rsidR="00F75411" w:rsidRDefault="009C2800" w:rsidP="00F75411">
      <w:pPr>
        <w:rPr>
          <w:noProof/>
          <w:lang w:eastAsia="fr-CA"/>
        </w:rPr>
      </w:pPr>
      <w:r>
        <w:rPr>
          <w:noProof/>
        </w:rPr>
        <w:drawing>
          <wp:inline distT="0" distB="0" distL="0" distR="0" wp14:anchorId="1A6CE997" wp14:editId="58F0640E">
            <wp:extent cx="5486400" cy="3959225"/>
            <wp:effectExtent l="0" t="0" r="0" b="3175"/>
            <wp:docPr id="1217703420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3420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DF29" w14:textId="5288EDE8" w:rsidR="00F75411" w:rsidRPr="00F75411" w:rsidRDefault="00F75411" w:rsidP="00F75411"/>
    <w:p w14:paraId="38FEC394" w14:textId="77777777" w:rsidR="00A243E2" w:rsidRPr="00363054" w:rsidRDefault="00A243E2" w:rsidP="00A243E2">
      <w:pPr>
        <w:rPr>
          <w:b/>
          <w:bCs/>
        </w:rPr>
      </w:pPr>
      <w:r w:rsidRPr="00363054">
        <w:rPr>
          <w:b/>
          <w:bCs/>
        </w:rPr>
        <w:t>Créer un nouveau projet Test et les émulateurs :</w:t>
      </w:r>
    </w:p>
    <w:p w14:paraId="20A1CDF9" w14:textId="77777777" w:rsidR="00A243E2" w:rsidRDefault="00A243E2" w:rsidP="00A243E2"/>
    <w:p w14:paraId="7A678EB0" w14:textId="77777777" w:rsidR="00A243E2" w:rsidRDefault="00A243E2" w:rsidP="00A243E2">
      <w:r>
        <w:rPr>
          <w:noProof/>
          <w14:ligatures w14:val="standardContextual"/>
        </w:rPr>
        <w:lastRenderedPageBreak/>
        <w:drawing>
          <wp:inline distT="0" distB="0" distL="0" distR="0" wp14:anchorId="40A62308" wp14:editId="6312D482">
            <wp:extent cx="5486400" cy="3436620"/>
            <wp:effectExtent l="0" t="0" r="0" b="0"/>
            <wp:docPr id="36584544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5444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24"/>
                    <a:srcRect b="2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9EFD8" w14:textId="77777777" w:rsidR="00A243E2" w:rsidRDefault="00A243E2" w:rsidP="00A243E2"/>
    <w:p w14:paraId="50D31FB0" w14:textId="0F8EBB39" w:rsidR="00A243E2" w:rsidRDefault="00A243E2" w:rsidP="00A243E2"/>
    <w:p w14:paraId="4E738445" w14:textId="77777777" w:rsidR="00A243E2" w:rsidRDefault="00A243E2" w:rsidP="00A243E2"/>
    <w:p w14:paraId="6FD9BC12" w14:textId="0C36E43C" w:rsidR="00F75411" w:rsidRDefault="00F75411" w:rsidP="00F75411"/>
    <w:p w14:paraId="0F10E2DF" w14:textId="52E4DF57" w:rsidR="00F75411" w:rsidRDefault="00F75411" w:rsidP="00F75411"/>
    <w:p w14:paraId="2FCAFD54" w14:textId="3940D426" w:rsidR="00F75411" w:rsidRDefault="00F75411" w:rsidP="00F75411"/>
    <w:p w14:paraId="7F6158A1" w14:textId="5BCCCFE9" w:rsidR="00A243E2" w:rsidRDefault="00A243E2" w:rsidP="00A243E2">
      <w:r>
        <w:rPr>
          <w:noProof/>
          <w14:ligatures w14:val="standardContextual"/>
        </w:rPr>
        <w:lastRenderedPageBreak/>
        <w:drawing>
          <wp:inline distT="0" distB="0" distL="0" distR="0" wp14:anchorId="5B50F1F0" wp14:editId="21C8DA1D">
            <wp:extent cx="5486400" cy="3961130"/>
            <wp:effectExtent l="0" t="0" r="0" b="1270"/>
            <wp:docPr id="90503384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384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Choisir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Activity</w:t>
      </w:r>
    </w:p>
    <w:p w14:paraId="5492256D" w14:textId="07179258" w:rsidR="00A243E2" w:rsidRDefault="00A243E2" w:rsidP="00A243E2">
      <w:r>
        <w:rPr>
          <w:noProof/>
          <w14:ligatures w14:val="standardContextual"/>
        </w:rPr>
        <w:lastRenderedPageBreak/>
        <w:drawing>
          <wp:inline distT="0" distB="0" distL="0" distR="0" wp14:anchorId="2E55F9F5" wp14:editId="1CD81750">
            <wp:extent cx="5486400" cy="3961130"/>
            <wp:effectExtent l="0" t="0" r="0" b="1270"/>
            <wp:docPr id="51869048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9048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9404" w14:textId="4D6CA9DC" w:rsidR="00A243E2" w:rsidRDefault="00A243E2" w:rsidP="00A243E2">
      <w:r>
        <w:t xml:space="preserve">Créer </w:t>
      </w:r>
      <w:r w:rsidR="006E16E4">
        <w:t>un émulateur</w:t>
      </w:r>
      <w:r>
        <w:t xml:space="preserve"> (</w:t>
      </w:r>
      <w:proofErr w:type="gramStart"/>
      <w:r>
        <w:t>s’ il</w:t>
      </w:r>
      <w:proofErr w:type="gramEnd"/>
      <w:r>
        <w:t xml:space="preserve"> </w:t>
      </w:r>
      <w:proofErr w:type="gramStart"/>
      <w:r>
        <w:t>y  en</w:t>
      </w:r>
      <w:proofErr w:type="gramEnd"/>
      <w:r>
        <w:t xml:space="preserve"> a </w:t>
      </w:r>
      <w:proofErr w:type="gramStart"/>
      <w:r>
        <w:t>pas )</w:t>
      </w:r>
      <w:proofErr w:type="gramEnd"/>
      <w:r>
        <w:t xml:space="preserve"> </w:t>
      </w:r>
    </w:p>
    <w:p w14:paraId="67284EBC" w14:textId="255F3553" w:rsidR="00A243E2" w:rsidRDefault="00A243E2" w:rsidP="00A243E2">
      <w:pPr>
        <w:pStyle w:val="Paragraphedeliste"/>
        <w:numPr>
          <w:ilvl w:val="0"/>
          <w:numId w:val="7"/>
        </w:numPr>
        <w:spacing w:after="160" w:line="259" w:lineRule="auto"/>
        <w:jc w:val="left"/>
      </w:pPr>
      <w:r>
        <w:t xml:space="preserve">Un API 34 Pixel </w:t>
      </w:r>
      <w:r w:rsidR="006E16E4">
        <w:t>par exemple</w:t>
      </w:r>
    </w:p>
    <w:p w14:paraId="04600223" w14:textId="77777777" w:rsidR="00A243E2" w:rsidRDefault="00A243E2" w:rsidP="00A243E2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6BF971" wp14:editId="4B4D6441">
                <wp:simplePos x="0" y="0"/>
                <wp:positionH relativeFrom="column">
                  <wp:posOffset>5438775</wp:posOffset>
                </wp:positionH>
                <wp:positionV relativeFrom="paragraph">
                  <wp:posOffset>588010</wp:posOffset>
                </wp:positionV>
                <wp:extent cx="681038" cy="228600"/>
                <wp:effectExtent l="38100" t="38100" r="24130" b="19050"/>
                <wp:wrapNone/>
                <wp:docPr id="51523202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038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D6DE2" id="Connecteur droit avec flèche 2" o:spid="_x0000_s1026" type="#_x0000_t32" style="position:absolute;margin-left:428.25pt;margin-top:46.3pt;width:53.65pt;height:18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730BE348" wp14:editId="2A1B40E9">
            <wp:extent cx="5486400" cy="3075305"/>
            <wp:effectExtent l="0" t="0" r="0" b="0"/>
            <wp:docPr id="53069011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011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B328" w14:textId="77777777" w:rsidR="00A243E2" w:rsidRDefault="00A243E2" w:rsidP="00A243E2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5F8F1" wp14:editId="7E7C2EA2">
                <wp:simplePos x="0" y="0"/>
                <wp:positionH relativeFrom="column">
                  <wp:posOffset>4567238</wp:posOffset>
                </wp:positionH>
                <wp:positionV relativeFrom="paragraph">
                  <wp:posOffset>1825625</wp:posOffset>
                </wp:positionV>
                <wp:extent cx="1271587" cy="576263"/>
                <wp:effectExtent l="38100" t="38100" r="24130" b="33655"/>
                <wp:wrapNone/>
                <wp:docPr id="1488879935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1587" cy="576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807C9" id="Connecteur droit avec flèche 3" o:spid="_x0000_s1026" type="#_x0000_t32" style="position:absolute;margin-left:359.65pt;margin-top:143.75pt;width:100.1pt;height:45.4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7D15EB11" wp14:editId="4CE7F2DF">
            <wp:extent cx="5486400" cy="3075305"/>
            <wp:effectExtent l="0" t="0" r="0" b="0"/>
            <wp:docPr id="207505229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5229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A925" w14:textId="77777777" w:rsidR="006E16E4" w:rsidRDefault="006E16E4" w:rsidP="006E16E4">
      <w:r>
        <w:rPr>
          <w:noProof/>
          <w14:ligatures w14:val="standardContextual"/>
        </w:rPr>
        <w:drawing>
          <wp:inline distT="0" distB="0" distL="0" distR="0" wp14:anchorId="2AAC44C2" wp14:editId="2DD69620">
            <wp:extent cx="5486400" cy="3075305"/>
            <wp:effectExtent l="0" t="0" r="0" b="0"/>
            <wp:docPr id="14814092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92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A305" w14:textId="77777777" w:rsidR="006E16E4" w:rsidRDefault="006E16E4" w:rsidP="006E16E4"/>
    <w:p w14:paraId="21D1C199" w14:textId="77777777" w:rsidR="006E16E4" w:rsidRDefault="006E16E4" w:rsidP="006E16E4">
      <w:r>
        <w:rPr>
          <w:noProof/>
          <w14:ligatures w14:val="standardContextual"/>
        </w:rPr>
        <w:lastRenderedPageBreak/>
        <w:drawing>
          <wp:inline distT="0" distB="0" distL="0" distR="0" wp14:anchorId="1C4A26B0" wp14:editId="63BAF857">
            <wp:extent cx="5486400" cy="4204970"/>
            <wp:effectExtent l="0" t="0" r="0" b="5080"/>
            <wp:docPr id="112292515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515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8B4" w14:textId="77777777" w:rsidR="006E16E4" w:rsidRDefault="006E16E4" w:rsidP="006E16E4">
      <w:r>
        <w:rPr>
          <w:noProof/>
          <w14:ligatures w14:val="standardContextual"/>
        </w:rPr>
        <w:lastRenderedPageBreak/>
        <w:drawing>
          <wp:inline distT="0" distB="0" distL="0" distR="0" wp14:anchorId="16D6099C" wp14:editId="2C3B5DA5">
            <wp:extent cx="5486400" cy="4204970"/>
            <wp:effectExtent l="0" t="0" r="0" b="5080"/>
            <wp:docPr id="172691765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765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BA11" w14:textId="3604FF7B" w:rsidR="00A243E2" w:rsidRDefault="006E16E4" w:rsidP="00A243E2">
      <w:r>
        <w:rPr>
          <w:noProof/>
          <w14:ligatures w14:val="standardContextual"/>
        </w:rPr>
        <w:lastRenderedPageBreak/>
        <w:drawing>
          <wp:inline distT="0" distB="0" distL="0" distR="0" wp14:anchorId="78C9EA52" wp14:editId="46E757CB">
            <wp:extent cx="5486400" cy="4204970"/>
            <wp:effectExtent l="0" t="0" r="0" b="5080"/>
            <wp:docPr id="73763203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203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1DE" w14:textId="6EA5C65D" w:rsidR="002A70B3" w:rsidRDefault="002A70B3" w:rsidP="00871F78">
      <w:pPr>
        <w:ind w:left="708"/>
      </w:pPr>
    </w:p>
    <w:p w14:paraId="49D01B6A" w14:textId="763DC6BD" w:rsidR="002A70B3" w:rsidRDefault="006E16E4" w:rsidP="006E16E4">
      <w:r>
        <w:t>Choisir Cold pour default boot</w:t>
      </w:r>
    </w:p>
    <w:p w14:paraId="4417FB2B" w14:textId="2748F6F7" w:rsidR="00DF188D" w:rsidRDefault="00DF188D" w:rsidP="00871F78">
      <w:pPr>
        <w:ind w:left="708"/>
      </w:pPr>
    </w:p>
    <w:p w14:paraId="24A81119" w14:textId="2BAC94EE" w:rsidR="00871F78" w:rsidRDefault="00871F78" w:rsidP="00871F78">
      <w:pPr>
        <w:ind w:left="708"/>
      </w:pPr>
    </w:p>
    <w:p w14:paraId="659FCA99" w14:textId="159E240E" w:rsidR="00871F78" w:rsidRDefault="00871F78" w:rsidP="006E16E4">
      <w:r>
        <w:t>Vous faites finish et vous pouvez l’utiliser</w:t>
      </w:r>
      <w:r w:rsidR="00DF188D">
        <w:t xml:space="preserve"> en faisant </w:t>
      </w:r>
      <w:proofErr w:type="spellStart"/>
      <w:proofErr w:type="gramStart"/>
      <w:r w:rsidR="00DF188D">
        <w:t>play</w:t>
      </w:r>
      <w:proofErr w:type="spellEnd"/>
      <w:r w:rsidR="00DF188D">
        <w:t xml:space="preserve"> </w:t>
      </w:r>
      <w:r>
        <w:t xml:space="preserve"> !</w:t>
      </w:r>
      <w:proofErr w:type="gramEnd"/>
    </w:p>
    <w:p w14:paraId="40F5B21F" w14:textId="7297267E" w:rsidR="00871F78" w:rsidRPr="0058681F" w:rsidRDefault="00871F78" w:rsidP="00871F78">
      <w:pPr>
        <w:tabs>
          <w:tab w:val="left" w:pos="1035"/>
        </w:tabs>
      </w:pPr>
    </w:p>
    <w:p w14:paraId="5AF68B2F" w14:textId="502773BB" w:rsidR="00F75411" w:rsidRPr="00F75411" w:rsidRDefault="00DF188D" w:rsidP="00DF188D">
      <w:pPr>
        <w:jc w:val="center"/>
      </w:pPr>
      <w:r>
        <w:rPr>
          <w:noProof/>
        </w:rPr>
        <w:lastRenderedPageBreak/>
        <w:drawing>
          <wp:inline distT="0" distB="0" distL="0" distR="0" wp14:anchorId="148FBADB" wp14:editId="1AF3DA32">
            <wp:extent cx="1107673" cy="2349500"/>
            <wp:effectExtent l="0" t="0" r="0" b="0"/>
            <wp:docPr id="2125584050" name="Image 1" descr="Une image contenant gadget, Appareil de communication, Appareil de communications portable, Appareil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84050" name="Image 1" descr="Une image contenant gadget, Appareil de communication, Appareil de communications portable, Appareil électroniqu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08204" cy="23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4FEA" w14:textId="44F78449" w:rsidR="00871F78" w:rsidRDefault="00871F78" w:rsidP="00871F78">
      <w:pPr>
        <w:tabs>
          <w:tab w:val="left" w:pos="1350"/>
        </w:tabs>
        <w:spacing w:after="160" w:line="259" w:lineRule="auto"/>
        <w:jc w:val="left"/>
      </w:pPr>
      <w:r>
        <w:t>*** Fermer / désactiver Hyper V s’il est en fonction sur votre ordinateur</w:t>
      </w:r>
    </w:p>
    <w:p w14:paraId="15DC40E2" w14:textId="5A3B02E7" w:rsidR="00F75411" w:rsidRDefault="00F75411" w:rsidP="00F75411"/>
    <w:p w14:paraId="3DB1D699" w14:textId="77777777" w:rsidR="00F75411" w:rsidRDefault="00F75411" w:rsidP="00F75411"/>
    <w:p w14:paraId="4E969C62" w14:textId="0932D58C" w:rsidR="00BC03D9" w:rsidRPr="000A3921" w:rsidRDefault="00BC03D9" w:rsidP="00D842BF"/>
    <w:sectPr w:rsidR="00BC03D9" w:rsidRPr="000A3921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318BD" w14:textId="77777777" w:rsidR="00060AFF" w:rsidRDefault="00060AFF" w:rsidP="00126DA4">
      <w:pPr>
        <w:spacing w:after="0"/>
      </w:pPr>
      <w:r>
        <w:separator/>
      </w:r>
    </w:p>
  </w:endnote>
  <w:endnote w:type="continuationSeparator" w:id="0">
    <w:p w14:paraId="6F51CADC" w14:textId="77777777" w:rsidR="00060AFF" w:rsidRDefault="00060AFF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800000A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5318" w14:textId="77777777" w:rsidR="005A584B" w:rsidRDefault="005A58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06A2" w14:textId="77777777" w:rsidR="00126DA4" w:rsidRDefault="005C1D5A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D3CB584" wp14:editId="1D0C9260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0C2861B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D3CB584" id="Rectangle 2" o:spid="_x0000_s1027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Ie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J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wo8Ie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10C2861B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E8C1" w14:textId="77777777" w:rsidR="005A584B" w:rsidRDefault="005A584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3DAF" w14:textId="77777777" w:rsidR="00060AFF" w:rsidRDefault="00060AFF" w:rsidP="00126DA4">
      <w:pPr>
        <w:spacing w:after="0"/>
      </w:pPr>
      <w:r>
        <w:separator/>
      </w:r>
    </w:p>
  </w:footnote>
  <w:footnote w:type="continuationSeparator" w:id="0">
    <w:p w14:paraId="0DD2F31C" w14:textId="77777777" w:rsidR="00060AFF" w:rsidRDefault="00060AFF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0F59B" w14:textId="77777777" w:rsidR="005A584B" w:rsidRDefault="005A584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0C14" w14:textId="77777777" w:rsidR="00126DA4" w:rsidRDefault="00126DA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590F063" wp14:editId="4A6C1A4A">
              <wp:simplePos x="0" y="0"/>
              <wp:positionH relativeFrom="margin">
                <wp:align>right</wp:align>
              </wp:positionH>
              <wp:positionV relativeFrom="page">
                <wp:posOffset>391795</wp:posOffset>
              </wp:positionV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6582573" w14:textId="132C1719" w:rsidR="00126DA4" w:rsidRPr="00126DA4" w:rsidRDefault="001516AA" w:rsidP="001516AA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5A584B">
                                <w:rPr>
                                  <w:caps/>
                                  <w:color w:val="FFFFFF" w:themeColor="background1"/>
                                </w:rPr>
                                <w:t>4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4- </w:t>
                              </w:r>
                              <w:r w:rsidR="005A584B">
                                <w:rPr>
                                  <w:caps/>
                                  <w:color w:val="FFFFFF" w:themeColor="background1"/>
                                </w:rPr>
                                <w:t>prog orientée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590F063" id="Rectangle 197" o:spid="_x0000_s1026" style="position:absolute;left:0;text-align:left;margin-left:417.3pt;margin-top:30.85pt;width:468.5pt;height:21.3pt;z-index:-251657216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6582573" w14:textId="132C1719" w:rsidR="00126DA4" w:rsidRPr="00126DA4" w:rsidRDefault="001516AA" w:rsidP="001516AA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5A584B">
                          <w:rPr>
                            <w:caps/>
                            <w:color w:val="FFFFFF" w:themeColor="background1"/>
                          </w:rPr>
                          <w:t>4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4- </w:t>
                        </w:r>
                        <w:r w:rsidR="005A584B">
                          <w:rPr>
                            <w:caps/>
                            <w:color w:val="FFFFFF" w:themeColor="background1"/>
                          </w:rPr>
                          <w:t>prog orientée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EE6E" w14:textId="77777777" w:rsidR="005A584B" w:rsidRDefault="005A58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1D30"/>
    <w:multiLevelType w:val="hybridMultilevel"/>
    <w:tmpl w:val="1D9A155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C1755"/>
    <w:multiLevelType w:val="hybridMultilevel"/>
    <w:tmpl w:val="20AAA5F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C0A6E"/>
    <w:multiLevelType w:val="hybridMultilevel"/>
    <w:tmpl w:val="BF188F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565DD"/>
    <w:multiLevelType w:val="hybridMultilevel"/>
    <w:tmpl w:val="86CA68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24232"/>
    <w:multiLevelType w:val="hybridMultilevel"/>
    <w:tmpl w:val="19E24AE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F44FA"/>
    <w:multiLevelType w:val="hybridMultilevel"/>
    <w:tmpl w:val="CFE64294"/>
    <w:lvl w:ilvl="0" w:tplc="D0A28DA8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E0476"/>
    <w:multiLevelType w:val="multilevel"/>
    <w:tmpl w:val="83C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265191">
    <w:abstractNumId w:val="1"/>
  </w:num>
  <w:num w:numId="2" w16cid:durableId="1298874420">
    <w:abstractNumId w:val="4"/>
  </w:num>
  <w:num w:numId="3" w16cid:durableId="815686945">
    <w:abstractNumId w:val="3"/>
  </w:num>
  <w:num w:numId="4" w16cid:durableId="1491292850">
    <w:abstractNumId w:val="2"/>
  </w:num>
  <w:num w:numId="5" w16cid:durableId="586771846">
    <w:abstractNumId w:val="0"/>
  </w:num>
  <w:num w:numId="6" w16cid:durableId="207568363">
    <w:abstractNumId w:val="6"/>
  </w:num>
  <w:num w:numId="7" w16cid:durableId="2061174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921"/>
    <w:rsid w:val="00012E87"/>
    <w:rsid w:val="0003541D"/>
    <w:rsid w:val="000465EB"/>
    <w:rsid w:val="00060AFF"/>
    <w:rsid w:val="000A3921"/>
    <w:rsid w:val="000A590E"/>
    <w:rsid w:val="000F467B"/>
    <w:rsid w:val="00126DA4"/>
    <w:rsid w:val="00136F3D"/>
    <w:rsid w:val="001516AA"/>
    <w:rsid w:val="00163F00"/>
    <w:rsid w:val="00181115"/>
    <w:rsid w:val="001830D1"/>
    <w:rsid w:val="002376B8"/>
    <w:rsid w:val="0024210B"/>
    <w:rsid w:val="00264723"/>
    <w:rsid w:val="00290797"/>
    <w:rsid w:val="002A70B3"/>
    <w:rsid w:val="003024E3"/>
    <w:rsid w:val="00333F16"/>
    <w:rsid w:val="003A2DE7"/>
    <w:rsid w:val="003B4B86"/>
    <w:rsid w:val="003F06E0"/>
    <w:rsid w:val="003F78EC"/>
    <w:rsid w:val="00475C84"/>
    <w:rsid w:val="004F53E7"/>
    <w:rsid w:val="005055BF"/>
    <w:rsid w:val="00514987"/>
    <w:rsid w:val="00532433"/>
    <w:rsid w:val="00542C9E"/>
    <w:rsid w:val="005619DF"/>
    <w:rsid w:val="005651CF"/>
    <w:rsid w:val="00565D2A"/>
    <w:rsid w:val="005A584B"/>
    <w:rsid w:val="005C1D5A"/>
    <w:rsid w:val="006222D1"/>
    <w:rsid w:val="00622901"/>
    <w:rsid w:val="00632E7F"/>
    <w:rsid w:val="00652CF5"/>
    <w:rsid w:val="00661A6C"/>
    <w:rsid w:val="00671609"/>
    <w:rsid w:val="006A3F30"/>
    <w:rsid w:val="006A7B76"/>
    <w:rsid w:val="006B210E"/>
    <w:rsid w:val="006D2429"/>
    <w:rsid w:val="006D5DC4"/>
    <w:rsid w:val="006E16E4"/>
    <w:rsid w:val="00730B8A"/>
    <w:rsid w:val="00742F59"/>
    <w:rsid w:val="00766654"/>
    <w:rsid w:val="007934FA"/>
    <w:rsid w:val="007D246B"/>
    <w:rsid w:val="00801D89"/>
    <w:rsid w:val="00817100"/>
    <w:rsid w:val="00834BBB"/>
    <w:rsid w:val="008640FE"/>
    <w:rsid w:val="00866B00"/>
    <w:rsid w:val="00871F78"/>
    <w:rsid w:val="008B2C6B"/>
    <w:rsid w:val="008C484E"/>
    <w:rsid w:val="008E05EC"/>
    <w:rsid w:val="00917696"/>
    <w:rsid w:val="009602A6"/>
    <w:rsid w:val="00974594"/>
    <w:rsid w:val="009A7F53"/>
    <w:rsid w:val="009C24BE"/>
    <w:rsid w:val="009C2800"/>
    <w:rsid w:val="009D1CEE"/>
    <w:rsid w:val="00A243E2"/>
    <w:rsid w:val="00A535ED"/>
    <w:rsid w:val="00A6523F"/>
    <w:rsid w:val="00A93691"/>
    <w:rsid w:val="00B43BED"/>
    <w:rsid w:val="00B50A18"/>
    <w:rsid w:val="00B53FDC"/>
    <w:rsid w:val="00BB18D4"/>
    <w:rsid w:val="00BC03D9"/>
    <w:rsid w:val="00D47685"/>
    <w:rsid w:val="00D842BF"/>
    <w:rsid w:val="00DA4CB4"/>
    <w:rsid w:val="00DD536D"/>
    <w:rsid w:val="00DF188D"/>
    <w:rsid w:val="00E57AC4"/>
    <w:rsid w:val="00E57C66"/>
    <w:rsid w:val="00EC2D8F"/>
    <w:rsid w:val="00EC401F"/>
    <w:rsid w:val="00EF2BE2"/>
    <w:rsid w:val="00F34B62"/>
    <w:rsid w:val="00F44046"/>
    <w:rsid w:val="00F75411"/>
    <w:rsid w:val="00F964BA"/>
    <w:rsid w:val="00FC5BCB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8ABBE"/>
  <w15:chartTrackingRefBased/>
  <w15:docId w15:val="{12AB821C-655A-4ACE-97A9-016CD2DF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0A392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324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243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324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CECECE"/>
                <w:right w:val="none" w:sz="0" w:space="0" w:color="auto"/>
              </w:divBdr>
              <w:divsChild>
                <w:div w:id="7034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6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hyperlink" Target="https://developer.android.com/studio/archive?hl=fr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MonModele.dotx</Template>
  <TotalTime>1</TotalTime>
  <Pages>20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C44- prog orientée objet II</vt:lpstr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C44- prog orientée objet II</dc:title>
  <dc:subject/>
  <dc:creator>Eric L</dc:creator>
  <cp:keywords/>
  <dc:description/>
  <cp:lastModifiedBy>Ashil Kawtar</cp:lastModifiedBy>
  <cp:revision>2</cp:revision>
  <dcterms:created xsi:type="dcterms:W3CDTF">2026-08-25T17:33:00Z</dcterms:created>
  <dcterms:modified xsi:type="dcterms:W3CDTF">2026-08-25T17:33:00Z</dcterms:modified>
</cp:coreProperties>
</file>